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Enter company name:"/>
        <w:tag w:val="Enter company name:"/>
        <w:id w:val="-1780489925"/>
        <w:placeholder>
          <w:docPart w:val="9A16E05B2361413187233B4706D801D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/>
      </w:sdtPr>
      <w:sdtContent>
        <w:p w14:paraId="72F19296" w14:textId="3ECF0B30" w:rsidR="008F3975" w:rsidRDefault="00153830">
          <w:pPr>
            <w:pStyle w:val="Heading3"/>
            <w:spacing w:after="600"/>
          </w:pPr>
          <w:r>
            <w:t>Parker Hoffman</w:t>
          </w:r>
        </w:p>
      </w:sdtContent>
    </w:sdt>
    <w:p w14:paraId="38918645" w14:textId="77777777" w:rsidR="008F3975" w:rsidRDefault="00296FF7">
      <w:pPr>
        <w:pStyle w:val="Logo"/>
        <w:spacing w:before="480" w:after="480"/>
      </w:pPr>
      <w:r>
        <w:rPr>
          <w:lang w:eastAsia="en-US"/>
        </w:rPr>
        <w:drawing>
          <wp:inline distT="0" distB="0" distL="0" distR="0" wp14:anchorId="2A9047C6" wp14:editId="672E299A">
            <wp:extent cx="2651760" cy="1449883"/>
            <wp:effectExtent l="0" t="0" r="0" b="0"/>
            <wp:docPr id="1" name="Picture 1" descr="Logo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placehold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4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Enter title:"/>
        <w:tag w:val="Enter title:"/>
        <w:id w:val="2007550668"/>
        <w:placeholder>
          <w:docPart w:val="0B4A50B911E34B0193EC809BF6CB44D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p w14:paraId="41D8CF9F" w14:textId="77777777" w:rsidR="008F3975" w:rsidRDefault="00296FF7">
          <w:pPr>
            <w:pStyle w:val="Title"/>
          </w:pPr>
          <w:r>
            <w:t>elevator speech</w:t>
          </w:r>
        </w:p>
      </w:sdtContent>
    </w:sdt>
    <w:p w14:paraId="35A1D656" w14:textId="5841B81F" w:rsidR="008F3975" w:rsidRDefault="00000000">
      <w:pPr>
        <w:pStyle w:val="Subtitle"/>
      </w:pPr>
      <w:sdt>
        <w:sdtPr>
          <w:alias w:val="Version:"/>
          <w:tag w:val="Version:"/>
          <w:id w:val="-1061014510"/>
          <w:placeholder>
            <w:docPart w:val="FA668738BFAB45B997D46134EDEE1DFC"/>
          </w:placeholder>
          <w:temporary/>
          <w:showingPlcHdr/>
          <w15:appearance w15:val="hidden"/>
        </w:sdtPr>
        <w:sdtContent>
          <w:r w:rsidR="002F74A6">
            <w:t>Version</w:t>
          </w:r>
        </w:sdtContent>
      </w:sdt>
      <w:r w:rsidR="002F74A6">
        <w:t xml:space="preserve"> </w:t>
      </w:r>
      <w:r w:rsidR="00153830">
        <w:t>1.0</w:t>
      </w:r>
    </w:p>
    <w:p w14:paraId="1CA87756" w14:textId="4FE2B033" w:rsidR="008F3975" w:rsidRDefault="00153830">
      <w:pPr>
        <w:pStyle w:val="Subtitle"/>
      </w:pPr>
      <w:r>
        <w:t>2/19/2026</w:t>
      </w:r>
    </w:p>
    <w:p w14:paraId="05F6ECC5" w14:textId="21FE2E40" w:rsidR="008F3975" w:rsidRDefault="00000000">
      <w:pPr>
        <w:pStyle w:val="Heading3"/>
      </w:pPr>
      <w:sdt>
        <w:sdtPr>
          <w:alias w:val="Presented by:"/>
          <w:tag w:val="Presented by:"/>
          <w:id w:val="69404230"/>
          <w:placeholder>
            <w:docPart w:val="F3789D1EE9964D62BEB9F7854BA7604F"/>
          </w:placeholder>
          <w:temporary/>
          <w:showingPlcHdr/>
          <w15:appearance w15:val="hidden"/>
        </w:sdtPr>
        <w:sdtContent>
          <w:r w:rsidR="002F74A6">
            <w:t>Presented by</w:t>
          </w:r>
        </w:sdtContent>
      </w:sdt>
      <w:r w:rsidR="00296FF7">
        <w:br/>
      </w:r>
      <w:sdt>
        <w:sdtPr>
          <w:alias w:val="Enter your name:"/>
          <w:tag w:val="Enter your name:"/>
          <w:id w:val="597294063"/>
          <w:placeholder>
            <w:docPart w:val="06A6626F6C394F0FB02C20C88781A8CB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153830">
            <w:t>Parker Hoffman</w:t>
          </w:r>
        </w:sdtContent>
      </w:sdt>
    </w:p>
    <w:p w14:paraId="6ACC622E" w14:textId="77777777" w:rsidR="008F3975" w:rsidRDefault="008F3975">
      <w:pPr>
        <w:sectPr w:rsidR="008F3975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sdt>
      <w:sdtPr>
        <w:alias w:val="Title"/>
        <w:tag w:val=""/>
        <w:id w:val="551823944"/>
        <w:placeholder>
          <w:docPart w:val="32E6B7352AA1441C90B6EF63DB89265A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p w14:paraId="3DDF7267" w14:textId="77777777" w:rsidR="008F3975" w:rsidRDefault="00296FF7">
          <w:pPr>
            <w:pStyle w:val="Heading1"/>
          </w:pPr>
          <w:r>
            <w:t>Elevator Speech</w:t>
          </w:r>
        </w:p>
      </w:sdtContent>
    </w:sdt>
    <w:p w14:paraId="40349E47" w14:textId="77777777" w:rsidR="008F3975" w:rsidRDefault="00000000">
      <w:pPr>
        <w:pStyle w:val="Heading2"/>
      </w:pPr>
      <w:sdt>
        <w:sdtPr>
          <w:alias w:val="Enter subtitle 1:"/>
          <w:tag w:val="Enter subtitle 1:"/>
          <w:id w:val="1269510845"/>
          <w:placeholder>
            <w:docPart w:val="7B6EB1AAD55A436F977BB48040BF017F"/>
          </w:placeholder>
          <w:temporary/>
          <w:showingPlcHdr/>
          <w15:appearance w15:val="hidden"/>
        </w:sdtPr>
        <w:sdtContent>
          <w:r w:rsidR="002F74A6">
            <w:t>12-second speech</w:t>
          </w:r>
        </w:sdtContent>
      </w:sdt>
    </w:p>
    <w:p w14:paraId="12C73450" w14:textId="68905CD0" w:rsidR="008F3975" w:rsidRDefault="000C4C5E">
      <w:r>
        <w:t xml:space="preserve">The goal is to make a system that can support multiple people interacting with a 3D map simultaneously in a </w:t>
      </w:r>
      <w:proofErr w:type="gramStart"/>
      <w:r>
        <w:t>browser based</w:t>
      </w:r>
      <w:proofErr w:type="gramEnd"/>
      <w:r>
        <w:t xml:space="preserve"> environment. This is achieved by using </w:t>
      </w:r>
      <w:proofErr w:type="spellStart"/>
      <w:r>
        <w:t>SignalR</w:t>
      </w:r>
      <w:proofErr w:type="spellEnd"/>
      <w:r>
        <w:t xml:space="preserve"> sockets connecting the JavaScript front end to a C# backend, and Three.JS for 3D rendering in the browser</w:t>
      </w:r>
    </w:p>
    <w:p w14:paraId="7F2E931C" w14:textId="77777777" w:rsidR="008F3975" w:rsidRDefault="00000000">
      <w:pPr>
        <w:pStyle w:val="Heading2"/>
      </w:pPr>
      <w:sdt>
        <w:sdtPr>
          <w:alias w:val="Enter subtitle 2:"/>
          <w:tag w:val="Enter subtitle 2:"/>
          <w:id w:val="1150027888"/>
          <w:placeholder>
            <w:docPart w:val="37525EA5CF67497D8CB5B9C881DEF321"/>
          </w:placeholder>
          <w:temporary/>
          <w:showingPlcHdr/>
          <w15:appearance w15:val="hidden"/>
        </w:sdtPr>
        <w:sdtContent>
          <w:r w:rsidR="004C5E23">
            <w:t>30-second speech</w:t>
          </w:r>
        </w:sdtContent>
      </w:sdt>
    </w:p>
    <w:p w14:paraId="38CEA643" w14:textId="77777777" w:rsidR="004C5E23" w:rsidRDefault="00000000">
      <w:sdt>
        <w:sdtPr>
          <w:alias w:val="Enter content:"/>
          <w:tag w:val="Enter content:"/>
          <w:id w:val="-369764572"/>
          <w:placeholder>
            <w:docPart w:val="AA0CE5DAFC97453586DA30CA3712CB06"/>
          </w:placeholder>
          <w:temporary/>
          <w:showingPlcHdr/>
          <w15:appearance w15:val="hidden"/>
        </w:sdtPr>
        <w:sdtContent>
          <w:bookmarkStart w:id="0" w:name="_Hlk508635988"/>
          <w:r w:rsidR="00296FF7" w:rsidRPr="0066185E">
            <w:rPr>
              <w:rStyle w:val="SubtleEmphasis"/>
            </w:rPr>
            <w:t>Summarize in a few simple sentences what your company does or provides.</w:t>
          </w:r>
          <w:bookmarkEnd w:id="0"/>
        </w:sdtContent>
      </w:sdt>
      <w:r w:rsidR="004C5E23">
        <w:br/>
      </w:r>
      <w:sdt>
        <w:sdtPr>
          <w:alias w:val="Enter content:"/>
          <w:tag w:val="Enter content:"/>
          <w:id w:val="-1400520920"/>
          <w:placeholder>
            <w:docPart w:val="68F319AC8B7643B0A1ED93F8091BAE44"/>
          </w:placeholder>
          <w:temporary/>
          <w:showingPlcHdr/>
          <w15:appearance w15:val="hidden"/>
        </w:sdtPr>
        <w:sdtContent>
          <w:bookmarkStart w:id="1" w:name="_Hlk508636038"/>
          <w:r w:rsidR="004C5E23" w:rsidRPr="0066185E">
            <w:rPr>
              <w:rStyle w:val="SubtleEmphasis"/>
            </w:rPr>
            <w:t>EXAMPLE: We provide the highest-quality widgets that money can buy. Our widgets come in a wide range of models, including the latest deluxe turbo-charged model.</w:t>
          </w:r>
          <w:bookmarkEnd w:id="1"/>
        </w:sdtContent>
      </w:sdt>
    </w:p>
    <w:sdt>
      <w:sdtPr>
        <w:alias w:val="Enter content:"/>
        <w:tag w:val="Enter content:"/>
        <w:id w:val="499326859"/>
        <w:placeholder>
          <w:docPart w:val="6D5547B80CAB417EB300DBA65EF477DF"/>
        </w:placeholder>
        <w:temporary/>
        <w:showingPlcHdr/>
        <w15:appearance w15:val="hidden"/>
      </w:sdtPr>
      <w:sdtContent>
        <w:p w14:paraId="6ACD3360" w14:textId="77777777" w:rsidR="008F3975" w:rsidRDefault="00E43C6B">
          <w:r w:rsidRPr="0066185E">
            <w:rPr>
              <w:rStyle w:val="SubtleEmphasis"/>
            </w:rPr>
            <w:t>Describe the benefits that your product or service provides. List the features that set your product or service apart from your competitors' products or services.</w:t>
          </w:r>
        </w:p>
      </w:sdtContent>
    </w:sdt>
    <w:sdt>
      <w:sdtPr>
        <w:alias w:val="Enter content:"/>
        <w:tag w:val="Enter content:"/>
        <w:id w:val="1518500065"/>
        <w:placeholder>
          <w:docPart w:val="8E03508DA9B24AA7BB86A14392AEF465"/>
        </w:placeholder>
        <w:temporary/>
        <w:showingPlcHdr/>
        <w15:appearance w15:val="hidden"/>
      </w:sdtPr>
      <w:sdtContent>
        <w:p w14:paraId="5D38DE50" w14:textId="77777777" w:rsidR="008F3975" w:rsidRDefault="00296FF7">
          <w:r w:rsidRPr="0066185E">
            <w:rPr>
              <w:rStyle w:val="SubtleEmphasis"/>
            </w:rPr>
            <w:t>Briefly state your company's qualifications.</w:t>
          </w:r>
          <w:r w:rsidRPr="0066185E">
            <w:rPr>
              <w:rStyle w:val="SubtleEmphasis"/>
            </w:rPr>
            <w:br/>
            <w:t>EXAMPLE: We’ve been creating high-quality widgets for more than 100 years.</w:t>
          </w:r>
        </w:p>
      </w:sdtContent>
    </w:sdt>
    <w:sdt>
      <w:sdtPr>
        <w:alias w:val="Enter content:"/>
        <w:tag w:val="Enter content:"/>
        <w:id w:val="-1378240133"/>
        <w:placeholder>
          <w:docPart w:val="4D5DD59E5746441B8F98CDAE9BD488DD"/>
        </w:placeholder>
        <w:temporary/>
        <w:showingPlcHdr/>
        <w15:appearance w15:val="hidden"/>
      </w:sdtPr>
      <w:sdtContent>
        <w:p w14:paraId="69B58764" w14:textId="77777777" w:rsidR="008F3975" w:rsidRDefault="00296FF7">
          <w:r w:rsidRPr="0066185E">
            <w:rPr>
              <w:rStyle w:val="SubtleEmphasis"/>
            </w:rPr>
            <w:t>Describe your company's goals or objectives, or both.</w:t>
          </w:r>
          <w:r w:rsidRPr="0066185E">
            <w:rPr>
              <w:rStyle w:val="SubtleEmphasis"/>
            </w:rPr>
            <w:br/>
            <w:t>EXAMPLE: We aim to sell more widgets than any other company in the United States.</w:t>
          </w:r>
        </w:p>
      </w:sdtContent>
    </w:sdt>
    <w:p w14:paraId="7417E97B" w14:textId="77777777" w:rsidR="008F3975" w:rsidRDefault="00000000">
      <w:pPr>
        <w:pStyle w:val="Heading2"/>
      </w:pPr>
      <w:sdt>
        <w:sdtPr>
          <w:alias w:val="Enter subtitle 3:"/>
          <w:tag w:val="Enter subtitle 3:"/>
          <w:id w:val="1914351521"/>
          <w:placeholder>
            <w:docPart w:val="0DF9262E9FBF4A26870B486E12973619"/>
          </w:placeholder>
          <w:temporary/>
          <w:showingPlcHdr/>
          <w15:appearance w15:val="hidden"/>
        </w:sdtPr>
        <w:sdtContent>
          <w:r w:rsidR="004C5E23">
            <w:t>3-minute speech</w:t>
          </w:r>
        </w:sdtContent>
      </w:sdt>
    </w:p>
    <w:sdt>
      <w:sdtPr>
        <w:alias w:val="Enter content:"/>
        <w:tag w:val="Enter content:"/>
        <w:id w:val="-26868921"/>
        <w:placeholder>
          <w:docPart w:val="EDCADC24F4D7414BB8C8B6C655436C0D"/>
        </w:placeholder>
        <w:temporary/>
        <w:showingPlcHdr/>
        <w15:appearance w15:val="hidden"/>
      </w:sdtPr>
      <w:sdtContent>
        <w:bookmarkStart w:id="2" w:name="_Hlk508636056" w:displacedByCustomXml="prev"/>
        <w:p w14:paraId="546511F0" w14:textId="77777777" w:rsidR="008F3975" w:rsidRDefault="00296FF7">
          <w:r w:rsidRPr="0066185E">
            <w:rPr>
              <w:rStyle w:val="SubtleEmphasis"/>
            </w:rPr>
            <w:t>Summarize in one simple sentence what your company does or provides.</w:t>
          </w:r>
          <w:r w:rsidRPr="0066185E">
            <w:rPr>
              <w:rStyle w:val="SubtleEmphasis"/>
            </w:rPr>
            <w:br/>
            <w:t>EXAMPLE: We provide the highest-quality widgets that money can buy</w:t>
          </w:r>
          <w:bookmarkEnd w:id="2"/>
          <w:r w:rsidRPr="0066185E">
            <w:rPr>
              <w:rStyle w:val="SubtleEmphasis"/>
            </w:rPr>
            <w:t>.</w:t>
          </w:r>
        </w:p>
      </w:sdtContent>
    </w:sdt>
    <w:sdt>
      <w:sdtPr>
        <w:alias w:val="Enter content:"/>
        <w:tag w:val="Enter content:"/>
        <w:id w:val="1139153871"/>
        <w:placeholder>
          <w:docPart w:val="6D5547B80CAB417EB300DBA65EF477DF"/>
        </w:placeholder>
        <w:temporary/>
        <w:showingPlcHdr/>
        <w15:appearance w15:val="hidden"/>
      </w:sdtPr>
      <w:sdtContent>
        <w:p w14:paraId="446E0093" w14:textId="77777777" w:rsidR="008F3975" w:rsidRDefault="00E43C6B">
          <w:r w:rsidRPr="0066185E">
            <w:rPr>
              <w:rStyle w:val="SubtleEmphasis"/>
            </w:rPr>
            <w:t>Describe the benefits that your product or service provides. List the features that set your product or service apart from your competitors' products or services.</w:t>
          </w:r>
        </w:p>
      </w:sdtContent>
    </w:sdt>
    <w:sdt>
      <w:sdtPr>
        <w:alias w:val="Enter content:"/>
        <w:tag w:val="Enter content:"/>
        <w:id w:val="1030611220"/>
        <w:placeholder>
          <w:docPart w:val="8E03508DA9B24AA7BB86A14392AEF465"/>
        </w:placeholder>
        <w:temporary/>
        <w:showingPlcHdr/>
        <w15:appearance w15:val="hidden"/>
      </w:sdtPr>
      <w:sdtContent>
        <w:p w14:paraId="4B18DFD1" w14:textId="77777777" w:rsidR="008F3975" w:rsidRDefault="00E43C6B">
          <w:r w:rsidRPr="0066185E">
            <w:rPr>
              <w:rStyle w:val="SubtleEmphasis"/>
            </w:rPr>
            <w:t>Briefly state your company's qualifications.</w:t>
          </w:r>
          <w:r w:rsidRPr="0066185E">
            <w:rPr>
              <w:rStyle w:val="SubtleEmphasis"/>
            </w:rPr>
            <w:br/>
            <w:t>EXAMPLE: We’ve been creating high-quality widgets for more than 100 years.</w:t>
          </w:r>
        </w:p>
      </w:sdtContent>
    </w:sdt>
    <w:p w14:paraId="144F3BA8" w14:textId="77777777" w:rsidR="004C5E23" w:rsidRDefault="00000000">
      <w:sdt>
        <w:sdtPr>
          <w:alias w:val="Enter content:"/>
          <w:tag w:val="Enter content:"/>
          <w:id w:val="-1555699951"/>
          <w:placeholder>
            <w:docPart w:val="3699FEA3C1A842FAA65B5E23A9F0EF77"/>
          </w:placeholder>
          <w:temporary/>
          <w:showingPlcHdr/>
          <w15:appearance w15:val="hidden"/>
        </w:sdtPr>
        <w:sdtContent>
          <w:bookmarkStart w:id="3" w:name="_Hlk508636067"/>
          <w:r w:rsidR="00296FF7" w:rsidRPr="0066185E">
            <w:rPr>
              <w:rStyle w:val="SubtleEmphasis"/>
            </w:rPr>
            <w:t>Identify your company's mission in one sentence.</w:t>
          </w:r>
          <w:bookmarkEnd w:id="3"/>
        </w:sdtContent>
      </w:sdt>
      <w:r w:rsidR="004C5E23">
        <w:br/>
      </w:r>
      <w:sdt>
        <w:sdtPr>
          <w:alias w:val="Enter content:"/>
          <w:tag w:val="Enter content:"/>
          <w:id w:val="797883300"/>
          <w:placeholder>
            <w:docPart w:val="C09023DF4A91447E90205CA730212AD6"/>
          </w:placeholder>
          <w:temporary/>
          <w:showingPlcHdr/>
          <w15:appearance w15:val="hidden"/>
        </w:sdtPr>
        <w:sdtContent>
          <w:r w:rsidR="004C5E23" w:rsidRPr="0066185E">
            <w:rPr>
              <w:rStyle w:val="SubtleEmphasis"/>
            </w:rPr>
            <w:t>EXAMPLE: Company wants to improve the quality of people’s lives by providing the highest-quality widgets to every person in the world.</w:t>
          </w:r>
        </w:sdtContent>
      </w:sdt>
    </w:p>
    <w:sdt>
      <w:sdtPr>
        <w:alias w:val="Enter content:"/>
        <w:tag w:val="Enter content:"/>
        <w:id w:val="1536853036"/>
        <w:placeholder>
          <w:docPart w:val="4D5DD59E5746441B8F98CDAE9BD488DD"/>
        </w:placeholder>
        <w:temporary/>
        <w:showingPlcHdr/>
        <w15:appearance w15:val="hidden"/>
      </w:sdtPr>
      <w:sdtContent>
        <w:p w14:paraId="3EB050A2" w14:textId="77777777" w:rsidR="008F3975" w:rsidRDefault="00E43C6B">
          <w:r w:rsidRPr="0066185E">
            <w:rPr>
              <w:rStyle w:val="SubtleEmphasis"/>
            </w:rPr>
            <w:t>Describe your company's goals or objectives, or both.</w:t>
          </w:r>
          <w:r w:rsidRPr="0066185E">
            <w:rPr>
              <w:rStyle w:val="SubtleEmphasis"/>
            </w:rPr>
            <w:br/>
            <w:t>EXAMPLE: We aim to sell more widgets than any other company in the United States.</w:t>
          </w:r>
        </w:p>
      </w:sdtContent>
    </w:sdt>
    <w:p w14:paraId="0D121DF6" w14:textId="77777777" w:rsidR="008F3975" w:rsidRDefault="00000000">
      <w:sdt>
        <w:sdtPr>
          <w:alias w:val="Enter content:"/>
          <w:tag w:val="Enter content:"/>
          <w:id w:val="-230925697"/>
          <w:placeholder>
            <w:docPart w:val="C33E38589D0442BEB72F517CFD8BB4F3"/>
          </w:placeholder>
          <w:temporary/>
          <w:showingPlcHdr/>
          <w15:appearance w15:val="hidden"/>
        </w:sdtPr>
        <w:sdtContent>
          <w:r w:rsidR="00296FF7" w:rsidRPr="0066185E">
            <w:rPr>
              <w:rStyle w:val="SubtleEmphasis"/>
            </w:rPr>
            <w:t>Give an example of a successful outcome from the sale of your product.</w:t>
          </w:r>
          <w:r w:rsidR="00296FF7" w:rsidRPr="0066185E">
            <w:rPr>
              <w:rStyle w:val="SubtleEmphasis"/>
            </w:rPr>
            <w:br/>
            <w:t>EXAMPLE: We provided the widgets that built the Empire State Building.</w:t>
          </w:r>
        </w:sdtContent>
      </w:sdt>
    </w:p>
    <w:sectPr w:rsidR="008F3975"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989D" w14:textId="77777777" w:rsidR="007A3FA3" w:rsidRDefault="007A3FA3">
      <w:pPr>
        <w:spacing w:after="0" w:line="240" w:lineRule="auto"/>
      </w:pPr>
      <w:r>
        <w:separator/>
      </w:r>
    </w:p>
  </w:endnote>
  <w:endnote w:type="continuationSeparator" w:id="0">
    <w:p w14:paraId="067EB40D" w14:textId="77777777" w:rsidR="007A3FA3" w:rsidRDefault="007A3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Layout table to enter Company Name, page number and Confidentiality terms  "/>
    </w:tblPr>
    <w:tblGrid>
      <w:gridCol w:w="3744"/>
      <w:gridCol w:w="1872"/>
      <w:gridCol w:w="3744"/>
    </w:tblGrid>
    <w:tr w:rsidR="008F3975" w14:paraId="2865AE43" w14:textId="77777777">
      <w:tc>
        <w:tcPr>
          <w:tcW w:w="2000" w:type="pct"/>
          <w:vAlign w:val="bottom"/>
        </w:tcPr>
        <w:p w14:paraId="1F5B0C2F" w14:textId="4CF4E8DA" w:rsidR="008F3975" w:rsidRDefault="00000000">
          <w:pPr>
            <w:pStyle w:val="Footer"/>
          </w:pPr>
          <w:sdt>
            <w:sdtPr>
              <w:alias w:val="Company name:"/>
              <w:tag w:val="Company name:"/>
              <w:id w:val="-728771662"/>
              <w:placeholder>
                <w:docPart w:val="9A16E05B2361413187233B4706D801DE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r w:rsidR="00153830">
                <w:t>Parker Hoffman</w:t>
              </w:r>
            </w:sdtContent>
          </w:sdt>
        </w:p>
      </w:tc>
      <w:tc>
        <w:tcPr>
          <w:tcW w:w="1000" w:type="pct"/>
          <w:vAlign w:val="bottom"/>
        </w:tcPr>
        <w:p w14:paraId="02EF245F" w14:textId="77777777" w:rsidR="008F3975" w:rsidRDefault="00296FF7">
          <w:pPr>
            <w:pStyle w:val="Footer"/>
            <w:jc w:val="center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2000" w:type="pct"/>
          <w:vAlign w:val="bottom"/>
        </w:tcPr>
        <w:p w14:paraId="2B52F3F4" w14:textId="77777777" w:rsidR="008F3975" w:rsidRDefault="00000000">
          <w:pPr>
            <w:pStyle w:val="Footer"/>
            <w:jc w:val="right"/>
          </w:pPr>
          <w:sdt>
            <w:sdtPr>
              <w:alias w:val="Confidential:"/>
              <w:tag w:val="Confidential:"/>
              <w:id w:val="1338034600"/>
              <w:placeholder>
                <w:docPart w:val="DF5C8B7D3B6D4E18B25F1F4E59B8B05A"/>
              </w:placeholder>
              <w:temporary/>
              <w:showingPlcHdr/>
              <w15:appearance w15:val="hidden"/>
            </w:sdtPr>
            <w:sdtContent>
              <w:r w:rsidR="00296FF7">
                <w:t>CONFIDENTIAL</w:t>
              </w:r>
            </w:sdtContent>
          </w:sdt>
        </w:p>
      </w:tc>
    </w:tr>
  </w:tbl>
  <w:p w14:paraId="5FDB09EB" w14:textId="77777777" w:rsidR="008F3975" w:rsidRDefault="008F39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Layout table to enter Company Name and Confidentiality terms "/>
    </w:tblPr>
    <w:tblGrid>
      <w:gridCol w:w="4680"/>
      <w:gridCol w:w="4680"/>
    </w:tblGrid>
    <w:tr w:rsidR="003E3E07" w14:paraId="1826A12F" w14:textId="77777777" w:rsidTr="003E3E07">
      <w:tc>
        <w:tcPr>
          <w:tcW w:w="2500" w:type="pct"/>
          <w:vAlign w:val="bottom"/>
        </w:tcPr>
        <w:p w14:paraId="4FD24EB7" w14:textId="0F0A4DE7" w:rsidR="003E3E07" w:rsidRDefault="00000000" w:rsidP="00F474EA">
          <w:pPr>
            <w:pStyle w:val="Footer"/>
          </w:pPr>
          <w:sdt>
            <w:sdtPr>
              <w:alias w:val="Company name:"/>
              <w:tag w:val="Company name:"/>
              <w:id w:val="1655181633"/>
              <w:placeholder>
                <w:docPart w:val="F0FF647E15034DC49E8A73DAC3A967A6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r w:rsidR="00153830">
                <w:t>Parker Hoffman</w:t>
              </w:r>
            </w:sdtContent>
          </w:sdt>
        </w:p>
      </w:tc>
      <w:tc>
        <w:tcPr>
          <w:tcW w:w="2500" w:type="pct"/>
          <w:vAlign w:val="bottom"/>
        </w:tcPr>
        <w:p w14:paraId="5222B27F" w14:textId="115B93A4" w:rsidR="003E3E07" w:rsidRDefault="003E3E07" w:rsidP="00AB7E98">
          <w:pPr>
            <w:pStyle w:val="Footer"/>
            <w:jc w:val="right"/>
          </w:pPr>
        </w:p>
      </w:tc>
    </w:tr>
  </w:tbl>
  <w:p w14:paraId="1D0242E5" w14:textId="77777777" w:rsidR="008F3975" w:rsidRDefault="008F39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EF130" w14:textId="77777777" w:rsidR="007A3FA3" w:rsidRDefault="007A3FA3">
      <w:pPr>
        <w:spacing w:after="0" w:line="240" w:lineRule="auto"/>
      </w:pPr>
      <w:r>
        <w:separator/>
      </w:r>
    </w:p>
  </w:footnote>
  <w:footnote w:type="continuationSeparator" w:id="0">
    <w:p w14:paraId="619ACD7B" w14:textId="77777777" w:rsidR="007A3FA3" w:rsidRDefault="007A3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02AD1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A2C3F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8A1D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78426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16BD6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BCB5B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B284F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8E418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EC1D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E32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589452">
    <w:abstractNumId w:val="9"/>
  </w:num>
  <w:num w:numId="2" w16cid:durableId="520357877">
    <w:abstractNumId w:val="7"/>
  </w:num>
  <w:num w:numId="3" w16cid:durableId="828524409">
    <w:abstractNumId w:val="6"/>
  </w:num>
  <w:num w:numId="4" w16cid:durableId="546255577">
    <w:abstractNumId w:val="5"/>
  </w:num>
  <w:num w:numId="5" w16cid:durableId="1109927820">
    <w:abstractNumId w:val="4"/>
  </w:num>
  <w:num w:numId="6" w16cid:durableId="228001222">
    <w:abstractNumId w:val="8"/>
  </w:num>
  <w:num w:numId="7" w16cid:durableId="435366655">
    <w:abstractNumId w:val="3"/>
  </w:num>
  <w:num w:numId="8" w16cid:durableId="2123919609">
    <w:abstractNumId w:val="2"/>
  </w:num>
  <w:num w:numId="9" w16cid:durableId="550196854">
    <w:abstractNumId w:val="1"/>
  </w:num>
  <w:num w:numId="10" w16cid:durableId="96975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DC7"/>
    <w:rsid w:val="00046E06"/>
    <w:rsid w:val="00075458"/>
    <w:rsid w:val="000C4C5E"/>
    <w:rsid w:val="00104DC7"/>
    <w:rsid w:val="00153830"/>
    <w:rsid w:val="001B0656"/>
    <w:rsid w:val="001E025E"/>
    <w:rsid w:val="00296FF7"/>
    <w:rsid w:val="002F74A6"/>
    <w:rsid w:val="00374DFF"/>
    <w:rsid w:val="0038523F"/>
    <w:rsid w:val="003E3E07"/>
    <w:rsid w:val="004256C9"/>
    <w:rsid w:val="004C5E23"/>
    <w:rsid w:val="005228C6"/>
    <w:rsid w:val="005C2F42"/>
    <w:rsid w:val="0060162B"/>
    <w:rsid w:val="0066185E"/>
    <w:rsid w:val="00781C24"/>
    <w:rsid w:val="007A34D4"/>
    <w:rsid w:val="007A3FA3"/>
    <w:rsid w:val="008F3975"/>
    <w:rsid w:val="00995FAC"/>
    <w:rsid w:val="00A67A6D"/>
    <w:rsid w:val="00AB7E98"/>
    <w:rsid w:val="00B57D08"/>
    <w:rsid w:val="00B7609B"/>
    <w:rsid w:val="00C62DBD"/>
    <w:rsid w:val="00DA0BEE"/>
    <w:rsid w:val="00E34199"/>
    <w:rsid w:val="00E43C6B"/>
    <w:rsid w:val="00F4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71C721"/>
  <w15:chartTrackingRefBased/>
  <w15:docId w15:val="{0A561675-C7A7-4299-B6E3-5A41FF9B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85E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66185E"/>
    <w:pPr>
      <w:keepNext/>
      <w:keepLines/>
      <w:pBdr>
        <w:top w:val="single" w:sz="4" w:space="1" w:color="595959" w:themeColor="text1" w:themeTint="A6"/>
      </w:pBdr>
      <w:spacing w:before="36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pPr>
      <w:keepNext/>
      <w:keepLines/>
      <w:spacing w:before="600" w:after="0"/>
      <w:jc w:val="right"/>
      <w:outlineLvl w:val="2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E3E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618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"/>
    <w:qFormat/>
    <w:rsid w:val="0066185E"/>
    <w:pPr>
      <w:numPr>
        <w:ilvl w:val="1"/>
      </w:numPr>
      <w:spacing w:after="160"/>
      <w:jc w:val="right"/>
    </w:pPr>
    <w:rPr>
      <w: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66185E"/>
    <w:rPr>
      <w:caps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600" w:after="600" w:line="240" w:lineRule="auto"/>
      <w:contextualSpacing/>
      <w:jc w:val="right"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60"/>
      <w:szCs w:val="60"/>
    </w:rPr>
  </w:style>
  <w:style w:type="paragraph" w:customStyle="1" w:styleId="Logo">
    <w:name w:val="Logo"/>
    <w:basedOn w:val="Normal"/>
    <w:uiPriority w:val="1"/>
    <w:qFormat/>
    <w:pPr>
      <w:spacing w:before="360"/>
      <w:jc w:val="right"/>
    </w:pPr>
    <w:rPr>
      <w:noProof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Footer">
    <w:name w:val="footer"/>
    <w:basedOn w:val="Normal"/>
    <w:link w:val="FooterChar"/>
    <w:uiPriority w:val="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4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DFF"/>
  </w:style>
  <w:style w:type="paragraph" w:styleId="BalloonText">
    <w:name w:val="Balloon Text"/>
    <w:basedOn w:val="Normal"/>
    <w:link w:val="BalloonTextChar"/>
    <w:uiPriority w:val="99"/>
    <w:semiHidden/>
    <w:unhideWhenUsed/>
    <w:rsid w:val="003E3E0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E07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E3E07"/>
  </w:style>
  <w:style w:type="paragraph" w:styleId="BlockText">
    <w:name w:val="Block Text"/>
    <w:basedOn w:val="Normal"/>
    <w:uiPriority w:val="99"/>
    <w:semiHidden/>
    <w:unhideWhenUsed/>
    <w:rsid w:val="0066185E"/>
    <w:pPr>
      <w:pBdr>
        <w:top w:val="single" w:sz="2" w:space="10" w:color="2E74B5" w:themeColor="accent1" w:themeShade="BF" w:shadow="1"/>
        <w:left w:val="single" w:sz="2" w:space="10" w:color="2E74B5" w:themeColor="accent1" w:themeShade="BF" w:shadow="1"/>
        <w:bottom w:val="single" w:sz="2" w:space="10" w:color="2E74B5" w:themeColor="accent1" w:themeShade="BF" w:shadow="1"/>
        <w:right w:val="single" w:sz="2" w:space="10" w:color="2E74B5" w:themeColor="accent1" w:themeShade="BF" w:shadow="1"/>
      </w:pBdr>
      <w:ind w:left="1152" w:right="1152"/>
    </w:pPr>
    <w:rPr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3E3E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3E07"/>
  </w:style>
  <w:style w:type="paragraph" w:styleId="BodyText2">
    <w:name w:val="Body Text 2"/>
    <w:basedOn w:val="Normal"/>
    <w:link w:val="BodyText2Char"/>
    <w:uiPriority w:val="99"/>
    <w:semiHidden/>
    <w:unhideWhenUsed/>
    <w:rsid w:val="003E3E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E3E07"/>
  </w:style>
  <w:style w:type="paragraph" w:styleId="BodyText3">
    <w:name w:val="Body Text 3"/>
    <w:basedOn w:val="Normal"/>
    <w:link w:val="BodyText3Char"/>
    <w:uiPriority w:val="99"/>
    <w:semiHidden/>
    <w:unhideWhenUsed/>
    <w:rsid w:val="003E3E0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E3E0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E3E07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E3E0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E3E0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3E0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E3E07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E3E0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E3E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E3E0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E3E07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E3E0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E3E0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3E07"/>
    <w:pPr>
      <w:spacing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E3E0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E3E07"/>
  </w:style>
  <w:style w:type="table" w:styleId="ColorfulGrid">
    <w:name w:val="Colorful Grid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E3E0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3E0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3E0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3E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3E0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E3E07"/>
  </w:style>
  <w:style w:type="character" w:customStyle="1" w:styleId="DateChar">
    <w:name w:val="Date Char"/>
    <w:basedOn w:val="DefaultParagraphFont"/>
    <w:link w:val="Date"/>
    <w:uiPriority w:val="99"/>
    <w:semiHidden/>
    <w:rsid w:val="003E3E07"/>
  </w:style>
  <w:style w:type="paragraph" w:styleId="DocumentMap">
    <w:name w:val="Document Map"/>
    <w:basedOn w:val="Normal"/>
    <w:link w:val="DocumentMapChar"/>
    <w:uiPriority w:val="99"/>
    <w:semiHidden/>
    <w:unhideWhenUsed/>
    <w:rsid w:val="003E3E0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E3E0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E3E0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E3E07"/>
  </w:style>
  <w:style w:type="character" w:styleId="Emphasis">
    <w:name w:val="Emphasis"/>
    <w:basedOn w:val="DefaultParagraphFont"/>
    <w:uiPriority w:val="20"/>
    <w:semiHidden/>
    <w:unhideWhenUsed/>
    <w:qFormat/>
    <w:rsid w:val="0066185E"/>
    <w:rPr>
      <w:i/>
      <w:iCs/>
      <w:color w:val="595959" w:themeColor="text1" w:themeTint="A6"/>
    </w:rPr>
  </w:style>
  <w:style w:type="character" w:styleId="EndnoteReference">
    <w:name w:val="endnote reference"/>
    <w:basedOn w:val="DefaultParagraphFont"/>
    <w:uiPriority w:val="99"/>
    <w:semiHidden/>
    <w:unhideWhenUsed/>
    <w:rsid w:val="003E3E0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E3E0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3E0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E3E0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E3E0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E3E0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3E0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3E07"/>
    <w:rPr>
      <w:szCs w:val="20"/>
    </w:rPr>
  </w:style>
  <w:style w:type="table" w:styleId="GridTable1Light">
    <w:name w:val="Grid Table 1 Light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3E3E07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0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0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0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0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0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0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E3E07"/>
  </w:style>
  <w:style w:type="paragraph" w:styleId="HTMLAddress">
    <w:name w:val="HTML Address"/>
    <w:basedOn w:val="Normal"/>
    <w:link w:val="HTMLAddressChar"/>
    <w:uiPriority w:val="99"/>
    <w:semiHidden/>
    <w:unhideWhenUsed/>
    <w:rsid w:val="003E3E0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E3E0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E3E0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3E0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E3E0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E3E0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E0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E0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E3E0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E3E0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E3E0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E3E07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E3E0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618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618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618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6185E"/>
    <w:rPr>
      <w:b/>
      <w:bCs/>
      <w:caps w:val="0"/>
      <w:smallCaps/>
      <w:color w:val="2E74B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E3E0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E3E07"/>
  </w:style>
  <w:style w:type="paragraph" w:styleId="List">
    <w:name w:val="List"/>
    <w:basedOn w:val="Normal"/>
    <w:uiPriority w:val="99"/>
    <w:semiHidden/>
    <w:unhideWhenUsed/>
    <w:rsid w:val="003E3E0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3E3E0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3E3E0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3E3E0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3E3E0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3E3E0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E3E0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E3E0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E3E0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E3E0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E3E0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E3E0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E3E0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E3E0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E3E0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3E3E0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E3E0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E3E0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E3E0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E3E0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E3E0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E3E0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E3E0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3E3E07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E3E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E3E0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3E3E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E3E0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E3E0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E3E0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E3E07"/>
  </w:style>
  <w:style w:type="character" w:styleId="PageNumber">
    <w:name w:val="page number"/>
    <w:basedOn w:val="DefaultParagraphFont"/>
    <w:uiPriority w:val="99"/>
    <w:semiHidden/>
    <w:unhideWhenUsed/>
    <w:rsid w:val="003E3E07"/>
  </w:style>
  <w:style w:type="table" w:styleId="PlainTable1">
    <w:name w:val="Plain Table 1"/>
    <w:basedOn w:val="TableNormal"/>
    <w:uiPriority w:val="41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E3E0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E3E0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E3E0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E3E0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E3E0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E3E07"/>
  </w:style>
  <w:style w:type="paragraph" w:styleId="Signature">
    <w:name w:val="Signature"/>
    <w:basedOn w:val="Normal"/>
    <w:link w:val="SignatureChar"/>
    <w:uiPriority w:val="99"/>
    <w:semiHidden/>
    <w:unhideWhenUsed/>
    <w:rsid w:val="003E3E0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E3E07"/>
  </w:style>
  <w:style w:type="character" w:customStyle="1" w:styleId="SmartHyperlink1">
    <w:name w:val="Smart Hyperlink1"/>
    <w:basedOn w:val="DefaultParagraphFont"/>
    <w:uiPriority w:val="99"/>
    <w:semiHidden/>
    <w:unhideWhenUsed/>
    <w:rsid w:val="003E3E07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3E3E07"/>
    <w:rPr>
      <w:b/>
      <w:bCs/>
    </w:rPr>
  </w:style>
  <w:style w:type="character" w:styleId="SubtleEmphasis">
    <w:name w:val="Subtle Emphasis"/>
    <w:basedOn w:val="DefaultParagraphFont"/>
    <w:uiPriority w:val="19"/>
    <w:unhideWhenUsed/>
    <w:qFormat/>
    <w:rsid w:val="003E3E0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E3E0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E3E0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E3E0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E3E0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E3E0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E3E0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E3E0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E3E0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E3E0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E3E0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E3E0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E3E0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E3E0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E3E0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E3E0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E3E0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E3E0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E3E0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E3E0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E3E0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E3E0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E3E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E3E0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E3E0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E3E0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E3E0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E3E0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E3E0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E3E07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E3E07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E3E0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E3E0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E3E0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3E3E0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E3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E3E0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E3E0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3E3E0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E3E0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E3E0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E3E0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E3E0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E3E0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E3E0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E3E0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E3E0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E3E0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E3E0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E07"/>
    <w:pPr>
      <w:spacing w:before="240"/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185E"/>
    <w:rPr>
      <w:color w:val="595959" w:themeColor="text1" w:themeTint="A6"/>
      <w:shd w:val="clear" w:color="auto" w:fill="E6E6E6"/>
    </w:rPr>
  </w:style>
  <w:style w:type="character" w:styleId="PlaceholderText">
    <w:name w:val="Placeholder Text"/>
    <w:basedOn w:val="DefaultParagraphFont"/>
    <w:uiPriority w:val="2"/>
    <w:semiHidden/>
    <w:rsid w:val="00E43C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kembell\AppData\Roaming\Microsoft\Templates\Elevator%20speec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16E05B2361413187233B4706D80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F6CC5-E233-4B62-AEED-861FAD3FBA03}"/>
      </w:docPartPr>
      <w:docPartBody>
        <w:p w:rsidR="00EB09A0" w:rsidRDefault="00EB09A0">
          <w:pPr>
            <w:pStyle w:val="9A16E05B2361413187233B4706D801DE"/>
          </w:pPr>
          <w:r>
            <w:t>Company Name</w:t>
          </w:r>
        </w:p>
      </w:docPartBody>
    </w:docPart>
    <w:docPart>
      <w:docPartPr>
        <w:name w:val="0B4A50B911E34B0193EC809BF6CB4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35B5A-02B7-4474-A1F7-607874BAE0A7}"/>
      </w:docPartPr>
      <w:docPartBody>
        <w:p w:rsidR="00EB09A0" w:rsidRDefault="00EB09A0">
          <w:pPr>
            <w:pStyle w:val="0B4A50B911E34B0193EC809BF6CB44DB"/>
          </w:pPr>
          <w:r>
            <w:t>elevator speech</w:t>
          </w:r>
        </w:p>
      </w:docPartBody>
    </w:docPart>
    <w:docPart>
      <w:docPartPr>
        <w:name w:val="FA668738BFAB45B997D46134EDEE1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F1863-65BF-4D66-AE31-3F0A1F25A1E3}"/>
      </w:docPartPr>
      <w:docPartBody>
        <w:p w:rsidR="00EB09A0" w:rsidRDefault="00EB09A0">
          <w:pPr>
            <w:pStyle w:val="FA668738BFAB45B997D46134EDEE1DFC"/>
          </w:pPr>
          <w:r>
            <w:t>Version</w:t>
          </w:r>
        </w:p>
      </w:docPartBody>
    </w:docPart>
    <w:docPart>
      <w:docPartPr>
        <w:name w:val="F3789D1EE9964D62BEB9F7854BA76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E3FCB-9363-4059-B534-E30D73558671}"/>
      </w:docPartPr>
      <w:docPartBody>
        <w:p w:rsidR="00EB09A0" w:rsidRDefault="00EB09A0">
          <w:pPr>
            <w:pStyle w:val="F3789D1EE9964D62BEB9F7854BA7604F"/>
          </w:pPr>
          <w:r>
            <w:t>Presented by</w:t>
          </w:r>
        </w:p>
      </w:docPartBody>
    </w:docPart>
    <w:docPart>
      <w:docPartPr>
        <w:name w:val="06A6626F6C394F0FB02C20C88781A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C1E8D-F302-4885-BCFD-D0B3BE48176F}"/>
      </w:docPartPr>
      <w:docPartBody>
        <w:p w:rsidR="00EB09A0" w:rsidRDefault="00EB09A0">
          <w:pPr>
            <w:pStyle w:val="06A6626F6C394F0FB02C20C88781A8CB"/>
          </w:pPr>
          <w:r>
            <w:t>Your Name</w:t>
          </w:r>
        </w:p>
      </w:docPartBody>
    </w:docPart>
    <w:docPart>
      <w:docPartPr>
        <w:name w:val="32E6B7352AA1441C90B6EF63DB892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5A4A0-7CDB-41BD-957D-EE4BD0AE3373}"/>
      </w:docPartPr>
      <w:docPartBody>
        <w:p w:rsidR="00EB09A0" w:rsidRDefault="00EB09A0">
          <w:pPr>
            <w:pStyle w:val="32E6B7352AA1441C90B6EF63DB89265A"/>
          </w:pPr>
          <w:r>
            <w:t>Elevator Speech</w:t>
          </w:r>
        </w:p>
      </w:docPartBody>
    </w:docPart>
    <w:docPart>
      <w:docPartPr>
        <w:name w:val="7B6EB1AAD55A436F977BB48040BF0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3F744-BBBA-48CF-B29A-931D1E4AF80E}"/>
      </w:docPartPr>
      <w:docPartBody>
        <w:p w:rsidR="00EB09A0" w:rsidRDefault="00EB09A0">
          <w:pPr>
            <w:pStyle w:val="7B6EB1AAD55A436F977BB48040BF017F"/>
          </w:pPr>
          <w:r>
            <w:t>12-second speech</w:t>
          </w:r>
        </w:p>
      </w:docPartBody>
    </w:docPart>
    <w:docPart>
      <w:docPartPr>
        <w:name w:val="6D5547B80CAB417EB300DBA65EF47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53C62-FFB0-4305-8682-C6E4934E1D9D}"/>
      </w:docPartPr>
      <w:docPartBody>
        <w:p w:rsidR="00EB09A0" w:rsidRDefault="00EB09A0">
          <w:pPr>
            <w:pStyle w:val="6D5547B80CAB417EB300DBA65EF477DF"/>
          </w:pPr>
          <w:bookmarkStart w:id="0" w:name="_Hlk508635881"/>
          <w:bookmarkEnd w:id="0"/>
          <w:r w:rsidRPr="0066185E">
            <w:rPr>
              <w:rStyle w:val="SubtleEmphasis"/>
            </w:rPr>
            <w:t>Describe the benefits that your product or service provides. List the features that set your product or service apart from your competitors' products or services.</w:t>
          </w:r>
        </w:p>
      </w:docPartBody>
    </w:docPart>
    <w:docPart>
      <w:docPartPr>
        <w:name w:val="37525EA5CF67497D8CB5B9C881DEF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A6F15-3C18-45B0-91F3-0DA5C635285C}"/>
      </w:docPartPr>
      <w:docPartBody>
        <w:p w:rsidR="00EB09A0" w:rsidRDefault="00EB09A0">
          <w:pPr>
            <w:pStyle w:val="37525EA5CF67497D8CB5B9C881DEF321"/>
          </w:pPr>
          <w:r>
            <w:t>30-second speech</w:t>
          </w:r>
        </w:p>
      </w:docPartBody>
    </w:docPart>
    <w:docPart>
      <w:docPartPr>
        <w:name w:val="AA0CE5DAFC97453586DA30CA3712C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D2960-ABC1-4D83-9B17-D897061C289A}"/>
      </w:docPartPr>
      <w:docPartBody>
        <w:p w:rsidR="00EB09A0" w:rsidRDefault="00EB09A0">
          <w:pPr>
            <w:pStyle w:val="AA0CE5DAFC97453586DA30CA3712CB06"/>
          </w:pPr>
          <w:bookmarkStart w:id="1" w:name="_Hlk508635988"/>
          <w:r w:rsidRPr="0066185E">
            <w:rPr>
              <w:rStyle w:val="SubtleEmphasis"/>
            </w:rPr>
            <w:t>Summarize in a few simple sentences what your company does or provides.</w:t>
          </w:r>
          <w:bookmarkEnd w:id="1"/>
        </w:p>
      </w:docPartBody>
    </w:docPart>
    <w:docPart>
      <w:docPartPr>
        <w:name w:val="68F319AC8B7643B0A1ED93F8091BA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640CE-47E6-4EBB-8C82-E5FB507F606B}"/>
      </w:docPartPr>
      <w:docPartBody>
        <w:p w:rsidR="00EB09A0" w:rsidRDefault="00EB09A0">
          <w:pPr>
            <w:pStyle w:val="68F319AC8B7643B0A1ED93F8091BAE44"/>
          </w:pPr>
          <w:bookmarkStart w:id="2" w:name="_Hlk508636038"/>
          <w:r w:rsidRPr="0066185E">
            <w:rPr>
              <w:rStyle w:val="SubtleEmphasis"/>
            </w:rPr>
            <w:t>EXAMPLE: We provide the highest-quality widgets that money can buy. Our widgets come in a wide range of models, including the latest deluxe turbo-charged model.</w:t>
          </w:r>
          <w:bookmarkEnd w:id="2"/>
        </w:p>
      </w:docPartBody>
    </w:docPart>
    <w:docPart>
      <w:docPartPr>
        <w:name w:val="8E03508DA9B24AA7BB86A14392AEF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9A414-13AF-46B4-ABD1-44B4B0FE8FA0}"/>
      </w:docPartPr>
      <w:docPartBody>
        <w:p w:rsidR="00EB09A0" w:rsidRDefault="00EB09A0">
          <w:pPr>
            <w:pStyle w:val="8E03508DA9B24AA7BB86A14392AEF465"/>
          </w:pPr>
          <w:r w:rsidRPr="0066185E">
            <w:rPr>
              <w:rStyle w:val="SubtleEmphasis"/>
            </w:rPr>
            <w:t>Briefly state your company's qualifications.</w:t>
          </w:r>
          <w:r w:rsidRPr="0066185E">
            <w:rPr>
              <w:rStyle w:val="SubtleEmphasis"/>
            </w:rPr>
            <w:br/>
            <w:t>EXAMPLE: We’ve been creating high-quality widgets for more than 100 years.</w:t>
          </w:r>
        </w:p>
      </w:docPartBody>
    </w:docPart>
    <w:docPart>
      <w:docPartPr>
        <w:name w:val="4D5DD59E5746441B8F98CDAE9BD48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04C47-28EB-4686-82DB-AFADD508581E}"/>
      </w:docPartPr>
      <w:docPartBody>
        <w:p w:rsidR="00EB09A0" w:rsidRDefault="00EB09A0">
          <w:pPr>
            <w:pStyle w:val="4D5DD59E5746441B8F98CDAE9BD488DD"/>
          </w:pPr>
          <w:r w:rsidRPr="0066185E">
            <w:rPr>
              <w:rStyle w:val="SubtleEmphasis"/>
            </w:rPr>
            <w:t>Describe your company's goals or objectives, or both.</w:t>
          </w:r>
          <w:r w:rsidRPr="0066185E">
            <w:rPr>
              <w:rStyle w:val="SubtleEmphasis"/>
            </w:rPr>
            <w:br/>
            <w:t>EXAMPLE: We aim to sell more widgets than any other company in the United States.</w:t>
          </w:r>
        </w:p>
      </w:docPartBody>
    </w:docPart>
    <w:docPart>
      <w:docPartPr>
        <w:name w:val="0DF9262E9FBF4A26870B486E12973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F26A0-E985-4102-84D2-7E5FBBFEE2DF}"/>
      </w:docPartPr>
      <w:docPartBody>
        <w:p w:rsidR="00EB09A0" w:rsidRDefault="00EB09A0">
          <w:pPr>
            <w:pStyle w:val="0DF9262E9FBF4A26870B486E12973619"/>
          </w:pPr>
          <w:r>
            <w:t>3-minute speech</w:t>
          </w:r>
        </w:p>
      </w:docPartBody>
    </w:docPart>
    <w:docPart>
      <w:docPartPr>
        <w:name w:val="EDCADC24F4D7414BB8C8B6C655436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929F4-F477-4B21-B717-F3A16B7A2B4C}"/>
      </w:docPartPr>
      <w:docPartBody>
        <w:p w:rsidR="00EB09A0" w:rsidRDefault="00EB09A0">
          <w:pPr>
            <w:pStyle w:val="EDCADC24F4D7414BB8C8B6C655436C0D"/>
          </w:pPr>
          <w:bookmarkStart w:id="3" w:name="_Hlk508636056"/>
          <w:r w:rsidRPr="0066185E">
            <w:rPr>
              <w:rStyle w:val="SubtleEmphasis"/>
            </w:rPr>
            <w:t>Summarize in one simple sentence what your company does or provides.</w:t>
          </w:r>
          <w:r w:rsidRPr="0066185E">
            <w:rPr>
              <w:rStyle w:val="SubtleEmphasis"/>
            </w:rPr>
            <w:br/>
            <w:t>EXAMPLE: We provide the highest-quality widgets that money can buy</w:t>
          </w:r>
          <w:bookmarkEnd w:id="3"/>
          <w:r w:rsidRPr="0066185E">
            <w:rPr>
              <w:rStyle w:val="SubtleEmphasis"/>
            </w:rPr>
            <w:t>.</w:t>
          </w:r>
        </w:p>
      </w:docPartBody>
    </w:docPart>
    <w:docPart>
      <w:docPartPr>
        <w:name w:val="3699FEA3C1A842FAA65B5E23A9F0E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F4F96-21A1-40A0-AA90-21437DB48EA3}"/>
      </w:docPartPr>
      <w:docPartBody>
        <w:p w:rsidR="00EB09A0" w:rsidRDefault="00EB09A0">
          <w:pPr>
            <w:pStyle w:val="3699FEA3C1A842FAA65B5E23A9F0EF77"/>
          </w:pPr>
          <w:bookmarkStart w:id="4" w:name="_Hlk508636067"/>
          <w:r w:rsidRPr="0066185E">
            <w:rPr>
              <w:rStyle w:val="SubtleEmphasis"/>
            </w:rPr>
            <w:t>Identify your company's mission in one sentence.</w:t>
          </w:r>
          <w:bookmarkEnd w:id="4"/>
        </w:p>
      </w:docPartBody>
    </w:docPart>
    <w:docPart>
      <w:docPartPr>
        <w:name w:val="C09023DF4A91447E90205CA730212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4D8F9-A31D-4349-A198-4DAFBA6CCA78}"/>
      </w:docPartPr>
      <w:docPartBody>
        <w:p w:rsidR="00EB09A0" w:rsidRDefault="00EB09A0">
          <w:pPr>
            <w:pStyle w:val="C09023DF4A91447E90205CA730212AD6"/>
          </w:pPr>
          <w:r w:rsidRPr="0066185E">
            <w:rPr>
              <w:rStyle w:val="SubtleEmphasis"/>
            </w:rPr>
            <w:t>EXAMPLE: Company wants to improve the quality of people’s lives by providing the highest-quality widgets to every person in the world.</w:t>
          </w:r>
        </w:p>
      </w:docPartBody>
    </w:docPart>
    <w:docPart>
      <w:docPartPr>
        <w:name w:val="C33E38589D0442BEB72F517CFD8BB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A0573-5B4F-4B05-B33A-7DFF8A957D36}"/>
      </w:docPartPr>
      <w:docPartBody>
        <w:p w:rsidR="00EB09A0" w:rsidRDefault="00EB09A0">
          <w:pPr>
            <w:pStyle w:val="C33E38589D0442BEB72F517CFD8BB4F3"/>
          </w:pPr>
          <w:r w:rsidRPr="0066185E">
            <w:rPr>
              <w:rStyle w:val="SubtleEmphasis"/>
            </w:rPr>
            <w:t>Give an example of a successful outcome from the sale of your product.</w:t>
          </w:r>
          <w:r w:rsidRPr="0066185E">
            <w:rPr>
              <w:rStyle w:val="SubtleEmphasis"/>
            </w:rPr>
            <w:br/>
            <w:t>EXAMPLE: We provided the widgets that built the Empire State Building.</w:t>
          </w:r>
        </w:p>
      </w:docPartBody>
    </w:docPart>
    <w:docPart>
      <w:docPartPr>
        <w:name w:val="DF5C8B7D3B6D4E18B25F1F4E59B8B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6BDB5-DDD1-4DDB-89EE-F6E645ADDBA8}"/>
      </w:docPartPr>
      <w:docPartBody>
        <w:p w:rsidR="00EB09A0" w:rsidRDefault="00EB09A0">
          <w:pPr>
            <w:pStyle w:val="DF5C8B7D3B6D4E18B25F1F4E59B8B05A"/>
          </w:pPr>
          <w:r>
            <w:t>CONFIDENTIAL</w:t>
          </w:r>
        </w:p>
      </w:docPartBody>
    </w:docPart>
    <w:docPart>
      <w:docPartPr>
        <w:name w:val="F0FF647E15034DC49E8A73DAC3A96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C4738-55B7-4822-911F-5ABD5F9C7644}"/>
      </w:docPartPr>
      <w:docPartBody>
        <w:p w:rsidR="00EB09A0" w:rsidRDefault="00EB09A0">
          <w:pPr>
            <w:pStyle w:val="F0FF647E15034DC49E8A73DAC3A967A6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9A0"/>
    <w:rsid w:val="00046E06"/>
    <w:rsid w:val="004A59EA"/>
    <w:rsid w:val="00EB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16E05B2361413187233B4706D801DE">
    <w:name w:val="9A16E05B2361413187233B4706D801DE"/>
  </w:style>
  <w:style w:type="paragraph" w:customStyle="1" w:styleId="0B4A50B911E34B0193EC809BF6CB44DB">
    <w:name w:val="0B4A50B911E34B0193EC809BF6CB44DB"/>
  </w:style>
  <w:style w:type="paragraph" w:customStyle="1" w:styleId="FA668738BFAB45B997D46134EDEE1DFC">
    <w:name w:val="FA668738BFAB45B997D46134EDEE1DFC"/>
  </w:style>
  <w:style w:type="paragraph" w:customStyle="1" w:styleId="F6B781C632534C03916771B41682F752">
    <w:name w:val="F6B781C632534C03916771B41682F752"/>
  </w:style>
  <w:style w:type="paragraph" w:customStyle="1" w:styleId="CEF9268520D14ECBA68B5A603135B15D">
    <w:name w:val="CEF9268520D14ECBA68B5A603135B15D"/>
  </w:style>
  <w:style w:type="paragraph" w:customStyle="1" w:styleId="F3789D1EE9964D62BEB9F7854BA7604F">
    <w:name w:val="F3789D1EE9964D62BEB9F7854BA7604F"/>
  </w:style>
  <w:style w:type="paragraph" w:customStyle="1" w:styleId="06A6626F6C394F0FB02C20C88781A8CB">
    <w:name w:val="06A6626F6C394F0FB02C20C88781A8CB"/>
  </w:style>
  <w:style w:type="paragraph" w:customStyle="1" w:styleId="32E6B7352AA1441C90B6EF63DB89265A">
    <w:name w:val="32E6B7352AA1441C90B6EF63DB89265A"/>
  </w:style>
  <w:style w:type="paragraph" w:customStyle="1" w:styleId="7B6EB1AAD55A436F977BB48040BF017F">
    <w:name w:val="7B6EB1AAD55A436F977BB48040BF017F"/>
  </w:style>
  <w:style w:type="character" w:styleId="SubtleEmphasis">
    <w:name w:val="Subtle Emphasis"/>
    <w:basedOn w:val="DefaultParagraphFont"/>
    <w:uiPriority w:val="19"/>
    <w:unhideWhenUsed/>
    <w:qFormat/>
    <w:rPr>
      <w:i/>
      <w:iCs/>
      <w:color w:val="404040" w:themeColor="text1" w:themeTint="BF"/>
    </w:rPr>
  </w:style>
  <w:style w:type="paragraph" w:customStyle="1" w:styleId="9AFEA6D56C784F0691FEFE4F7F5DF532">
    <w:name w:val="9AFEA6D56C784F0691FEFE4F7F5DF532"/>
  </w:style>
  <w:style w:type="paragraph" w:customStyle="1" w:styleId="6D5547B80CAB417EB300DBA65EF477DF">
    <w:name w:val="6D5547B80CAB417EB300DBA65EF477DF"/>
  </w:style>
  <w:style w:type="paragraph" w:customStyle="1" w:styleId="41A2DF3F630E4A859AE629334AF5FE0A">
    <w:name w:val="41A2DF3F630E4A859AE629334AF5FE0A"/>
  </w:style>
  <w:style w:type="paragraph" w:customStyle="1" w:styleId="37525EA5CF67497D8CB5B9C881DEF321">
    <w:name w:val="37525EA5CF67497D8CB5B9C881DEF321"/>
  </w:style>
  <w:style w:type="paragraph" w:customStyle="1" w:styleId="AA0CE5DAFC97453586DA30CA3712CB06">
    <w:name w:val="AA0CE5DAFC97453586DA30CA3712CB06"/>
  </w:style>
  <w:style w:type="paragraph" w:customStyle="1" w:styleId="68F319AC8B7643B0A1ED93F8091BAE44">
    <w:name w:val="68F319AC8B7643B0A1ED93F8091BAE44"/>
  </w:style>
  <w:style w:type="paragraph" w:customStyle="1" w:styleId="8E03508DA9B24AA7BB86A14392AEF465">
    <w:name w:val="8E03508DA9B24AA7BB86A14392AEF465"/>
  </w:style>
  <w:style w:type="paragraph" w:customStyle="1" w:styleId="4D5DD59E5746441B8F98CDAE9BD488DD">
    <w:name w:val="4D5DD59E5746441B8F98CDAE9BD488DD"/>
  </w:style>
  <w:style w:type="paragraph" w:customStyle="1" w:styleId="0DF9262E9FBF4A26870B486E12973619">
    <w:name w:val="0DF9262E9FBF4A26870B486E12973619"/>
  </w:style>
  <w:style w:type="paragraph" w:customStyle="1" w:styleId="EDCADC24F4D7414BB8C8B6C655436C0D">
    <w:name w:val="EDCADC24F4D7414BB8C8B6C655436C0D"/>
  </w:style>
  <w:style w:type="paragraph" w:customStyle="1" w:styleId="3699FEA3C1A842FAA65B5E23A9F0EF77">
    <w:name w:val="3699FEA3C1A842FAA65B5E23A9F0EF77"/>
  </w:style>
  <w:style w:type="paragraph" w:customStyle="1" w:styleId="C09023DF4A91447E90205CA730212AD6">
    <w:name w:val="C09023DF4A91447E90205CA730212AD6"/>
  </w:style>
  <w:style w:type="paragraph" w:customStyle="1" w:styleId="C33E38589D0442BEB72F517CFD8BB4F3">
    <w:name w:val="C33E38589D0442BEB72F517CFD8BB4F3"/>
  </w:style>
  <w:style w:type="paragraph" w:customStyle="1" w:styleId="DF5C8B7D3B6D4E18B25F1F4E59B8B05A">
    <w:name w:val="DF5C8B7D3B6D4E18B25F1F4E59B8B05A"/>
  </w:style>
  <w:style w:type="paragraph" w:customStyle="1" w:styleId="F0FF647E15034DC49E8A73DAC3A967A6">
    <w:name w:val="F0FF647E15034DC49E8A73DAC3A967A6"/>
  </w:style>
  <w:style w:type="paragraph" w:customStyle="1" w:styleId="AD36AF53CEB14C70810198E6D2B309EB">
    <w:name w:val="AD36AF53CEB14C70810198E6D2B309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levator speech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Elevator speech.dotx</Template>
  <TotalTime>38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Parker Hoffman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dc:description>Parker Hoffman</dc:description>
  <cp:lastModifiedBy>Hoffman, Parker R</cp:lastModifiedBy>
  <cp:revision>4</cp:revision>
  <dcterms:created xsi:type="dcterms:W3CDTF">2019-02-18T20:26:00Z</dcterms:created>
  <dcterms:modified xsi:type="dcterms:W3CDTF">2026-02-19T16:12:00Z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Owner">
    <vt:lpwstr>shubham@vidyatech.com</vt:lpwstr>
  </property>
  <property fmtid="{D5CDD505-2E9C-101B-9397-08002B2CF9AE}" pid="11" name="MSIP_Label_f42aa342-8706-4288-bd11-ebb85995028c_SetDate">
    <vt:lpwstr>2018-04-10T05:58:32.0084505Z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Application">
    <vt:lpwstr>Microsoft Azure Information Protection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Sensitivity">
    <vt:lpwstr>General</vt:lpwstr>
  </property>
</Properties>
</file>